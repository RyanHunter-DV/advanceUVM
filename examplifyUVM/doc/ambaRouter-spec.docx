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78854571"/>
        <w:docPartObj>
          <w:docPartGallery w:val="Cover Pages"/>
          <w:docPartUnique/>
        </w:docPartObj>
      </w:sdtPr>
      <w:sdtEndPr/>
      <w:sdtContent>
        <w:p w14:paraId="016DDAEF" w14:textId="77777777" w:rsidR="00683C61" w:rsidRDefault="00683C6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A890E2E" wp14:editId="56F1D1C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127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8E8E8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54E07507" w14:textId="75B6B7EA" w:rsidR="00683C61" w:rsidRDefault="00200BCD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8E8E8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8E8E8" w:themeColor="background2"/>
                                          <w:sz w:val="78"/>
                                          <w:szCs w:val="78"/>
                                        </w:rPr>
                                        <w:t>amba router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8E8E8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41F6656F" w14:textId="7E66FABE" w:rsidR="00683C61" w:rsidRDefault="00F11EC1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8E8E8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E8E8E8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[specification]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8E8E8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639651A9" w14:textId="77777777" w:rsidR="00683C61" w:rsidRDefault="00683C61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8E8E8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E8E8E8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RyanHunter</w:t>
                                      </w:r>
                                    </w:p>
                                  </w:sdtContent>
                                </w:sdt>
                                <w:p w14:paraId="18C7AB3F" w14:textId="77777777" w:rsidR="00683C61" w:rsidRDefault="009C7D3C">
                                  <w:pPr>
                                    <w:pStyle w:val="NoSpacing"/>
                                    <w:rPr>
                                      <w:color w:val="E8E8E8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8E8E8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683C61">
                                        <w:rPr>
                                          <w:color w:val="E8E8E8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[Company Name]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5A890E2E" id="Group 471" o:spid="_x0000_s1026" alt="Title: Cover page feather background with text block" style="position:absolute;left:0;text-align:left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/n97cEADAACAMOj9U5vDDQ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8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535353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8e8e8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8e8e8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8E8E8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54E07507" w14:textId="75B6B7EA" w:rsidR="00683C61" w:rsidRDefault="00200BCD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8E8E8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8E8E8" w:themeColor="background2"/>
                                    <w:sz w:val="78"/>
                                    <w:szCs w:val="78"/>
                                  </w:rPr>
                                  <w:t>amba router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8E8E8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41F6656F" w14:textId="7E66FABE" w:rsidR="00683C61" w:rsidRDefault="00F11EC1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8E8E8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E8E8E8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[specification]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8E8E8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639651A9" w14:textId="77777777" w:rsidR="00683C61" w:rsidRDefault="00683C61">
                                <w:pPr>
                                  <w:pStyle w:val="NoSpacing"/>
                                  <w:spacing w:after="180"/>
                                  <w:rPr>
                                    <w:color w:val="E8E8E8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E8E8E8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RyanHunter</w:t>
                                </w:r>
                              </w:p>
                            </w:sdtContent>
                          </w:sdt>
                          <w:p w14:paraId="18C7AB3F" w14:textId="77777777" w:rsidR="00683C61" w:rsidRDefault="009C7D3C">
                            <w:pPr>
                              <w:pStyle w:val="NoSpacing"/>
                              <w:rPr>
                                <w:color w:val="E8E8E8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E8E8E8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683C61">
                                  <w:rPr>
                                    <w:color w:val="E8E8E8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[Company Name]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E74A6DD" w14:textId="77777777" w:rsidR="00683C61" w:rsidRDefault="00683C61">
          <w:r>
            <w:br w:type="page"/>
          </w:r>
        </w:p>
      </w:sdtContent>
    </w:sdt>
    <w:p w14:paraId="658CA86C" w14:textId="6AF07BAD" w:rsidR="00683C61" w:rsidRDefault="00B67647" w:rsidP="00B67647">
      <w:pPr>
        <w:pStyle w:val="H0"/>
      </w:pPr>
      <w:r>
        <w:lastRenderedPageBreak/>
        <w:t>purpose</w:t>
      </w:r>
    </w:p>
    <w:p w14:paraId="6AF12843" w14:textId="776D3785" w:rsidR="00F85DC9" w:rsidRDefault="00B67647" w:rsidP="00683C61">
      <w:r>
        <w:t>This design is created just for creating UVM based examples, so the application of this design is non sense.</w:t>
      </w:r>
    </w:p>
    <w:p w14:paraId="38106DEA" w14:textId="33F7DB5C" w:rsidR="00F85DC9" w:rsidRDefault="00F85DC9" w:rsidP="00683C61"/>
    <w:p w14:paraId="46A71D95" w14:textId="1426A9B5" w:rsidR="00B67647" w:rsidRDefault="00B67647" w:rsidP="00683C61"/>
    <w:p w14:paraId="2A4950A8" w14:textId="59A816F2" w:rsidR="00B67647" w:rsidRDefault="00B67647" w:rsidP="00683C61"/>
    <w:p w14:paraId="20851A8E" w14:textId="2D588EDB" w:rsidR="00B67647" w:rsidRDefault="00B67647" w:rsidP="00683C61"/>
    <w:p w14:paraId="396D3629" w14:textId="2DC38B20" w:rsidR="00B67647" w:rsidRDefault="00B67647">
      <w:r>
        <w:br w:type="page"/>
      </w:r>
    </w:p>
    <w:p w14:paraId="41BD285C" w14:textId="5D142391" w:rsidR="00B67647" w:rsidRDefault="00B67647" w:rsidP="00B67647">
      <w:pPr>
        <w:pStyle w:val="H0"/>
      </w:pPr>
      <w:r>
        <w:lastRenderedPageBreak/>
        <w:t>features</w:t>
      </w:r>
    </w:p>
    <w:p w14:paraId="120BBDDC" w14:textId="68A564B0" w:rsidR="00F85DC9" w:rsidRDefault="00F85DC9" w:rsidP="00683C61"/>
    <w:p w14:paraId="2C14AD2C" w14:textId="49A5DF6F" w:rsidR="00B67647" w:rsidRDefault="00073ECC" w:rsidP="00073ECC">
      <w:pPr>
        <w:pStyle w:val="ListParagraph"/>
        <w:numPr>
          <w:ilvl w:val="0"/>
          <w:numId w:val="26"/>
        </w:numPr>
      </w:pPr>
      <w:r>
        <w:t>support apb4 interface to receive register configurations, this block works in 200MHz</w:t>
      </w:r>
      <w:r w:rsidR="00390C3A">
        <w:t>.</w:t>
      </w:r>
    </w:p>
    <w:p w14:paraId="3CE4FA24" w14:textId="4CA3F975" w:rsidR="00073ECC" w:rsidRDefault="00073ECC" w:rsidP="00073ECC">
      <w:pPr>
        <w:pStyle w:val="ListParagraph"/>
        <w:numPr>
          <w:ilvl w:val="0"/>
          <w:numId w:val="26"/>
        </w:numPr>
      </w:pPr>
      <w:r>
        <w:t>supports ahb5 interface to receive requests, and will be stored in a fifo</w:t>
      </w:r>
      <w:r w:rsidR="00390C3A">
        <w:t>.</w:t>
      </w:r>
    </w:p>
    <w:p w14:paraId="111FF85C" w14:textId="7B798EAC" w:rsidR="00073ECC" w:rsidRDefault="00073ECC" w:rsidP="00073ECC">
      <w:pPr>
        <w:pStyle w:val="ListParagraph"/>
        <w:numPr>
          <w:ilvl w:val="0"/>
          <w:numId w:val="26"/>
        </w:numPr>
      </w:pPr>
      <w:r>
        <w:t xml:space="preserve">exec unit is configured by register unit </w:t>
      </w:r>
      <w:r w:rsidR="00390C3A">
        <w:t>and will fetch requests from the fifo and send out.</w:t>
      </w:r>
    </w:p>
    <w:p w14:paraId="0163452A" w14:textId="380FA195" w:rsidR="00390C3A" w:rsidRDefault="00390C3A" w:rsidP="00073ECC">
      <w:pPr>
        <w:pStyle w:val="ListParagraph"/>
        <w:numPr>
          <w:ilvl w:val="0"/>
          <w:numId w:val="26"/>
        </w:numPr>
      </w:pPr>
      <w:r>
        <w:t>support 4 output request ports by this design to select which one to deliver the stored requests</w:t>
      </w:r>
    </w:p>
    <w:p w14:paraId="4AB6B4A3" w14:textId="712BD83F" w:rsidR="00390C3A" w:rsidRDefault="00390C3A" w:rsidP="00073ECC">
      <w:pPr>
        <w:pStyle w:val="ListParagraph"/>
        <w:numPr>
          <w:ilvl w:val="0"/>
          <w:numId w:val="26"/>
        </w:numPr>
      </w:pPr>
      <w:r>
        <w:t xml:space="preserve">each request port is just a simple set of </w:t>
      </w:r>
      <w:r w:rsidR="000E5672">
        <w:t>self-defined, address/data interfaces</w:t>
      </w:r>
    </w:p>
    <w:p w14:paraId="1AC73F60" w14:textId="3A13EF9C" w:rsidR="00F85DC9" w:rsidRDefault="00F85DC9" w:rsidP="00683C61"/>
    <w:p w14:paraId="29DBFDED" w14:textId="77A94729" w:rsidR="000E5672" w:rsidRDefault="000E5672" w:rsidP="00683C61"/>
    <w:p w14:paraId="341BD679" w14:textId="7320D40C" w:rsidR="000E5672" w:rsidRDefault="000E5672" w:rsidP="000E5672">
      <w:pPr>
        <w:pStyle w:val="H1"/>
      </w:pPr>
      <w:r>
        <w:t>regUnit</w:t>
      </w:r>
    </w:p>
    <w:p w14:paraId="4D73BE0E" w14:textId="74D565D1" w:rsidR="000E5672" w:rsidRDefault="000E5672" w:rsidP="00683C61">
      <w:r>
        <w:t>this unit will receive apb4 write request and store the information into reg signals and giving it out to execUnit.</w:t>
      </w:r>
    </w:p>
    <w:p w14:paraId="7480C19F" w14:textId="2D3926C4" w:rsidR="004666F7" w:rsidRDefault="004666F7" w:rsidP="00683C61">
      <w:r>
        <w:t>configurable features</w:t>
      </w:r>
    </w:p>
    <w:p w14:paraId="32A72249" w14:textId="3423B50A" w:rsidR="00586B10" w:rsidRDefault="004666F7" w:rsidP="004666F7">
      <w:pPr>
        <w:pStyle w:val="ListParagraph"/>
        <w:numPr>
          <w:ilvl w:val="0"/>
          <w:numId w:val="27"/>
        </w:numPr>
      </w:pPr>
      <w:r>
        <w:t>indicate the start of execUnit</w:t>
      </w:r>
    </w:p>
    <w:p w14:paraId="58E5111B" w14:textId="3B52BED1" w:rsidR="004666F7" w:rsidRDefault="004666F7" w:rsidP="004666F7">
      <w:pPr>
        <w:pStyle w:val="ListParagraph"/>
        <w:numPr>
          <w:ilvl w:val="0"/>
          <w:numId w:val="27"/>
        </w:numPr>
      </w:pPr>
      <w:r>
        <w:t>selectable priority of output</w:t>
      </w:r>
    </w:p>
    <w:p w14:paraId="706F2972" w14:textId="36C7FF5C" w:rsidR="004666F7" w:rsidRDefault="00101A71" w:rsidP="004666F7">
      <w:pPr>
        <w:pStyle w:val="ListParagraph"/>
        <w:numPr>
          <w:ilvl w:val="0"/>
          <w:numId w:val="27"/>
        </w:numPr>
      </w:pPr>
      <w:r>
        <w:t>TODO</w:t>
      </w:r>
    </w:p>
    <w:p w14:paraId="6583F758" w14:textId="77777777" w:rsidR="000E5672" w:rsidRDefault="000E5672" w:rsidP="00683C61"/>
    <w:p w14:paraId="1D2E0095" w14:textId="16E0C1B5" w:rsidR="00F85DC9" w:rsidRDefault="00201BE2" w:rsidP="00201BE2">
      <w:pPr>
        <w:pStyle w:val="H1"/>
      </w:pPr>
      <w:r>
        <w:t>rcvUnit</w:t>
      </w:r>
    </w:p>
    <w:p w14:paraId="4773F3C0" w14:textId="60762114" w:rsidR="00201BE2" w:rsidRDefault="00201BE2" w:rsidP="00683C61">
      <w:r>
        <w:t>The rcvUnit is going to receive requests from an AHB5 bus, and stores them and waiting for execUnit to fetch.</w:t>
      </w:r>
    </w:p>
    <w:p w14:paraId="2EDFDD26" w14:textId="5D33CF53" w:rsidR="00201BE2" w:rsidRDefault="00201BE2" w:rsidP="00683C61"/>
    <w:p w14:paraId="27A578CC" w14:textId="1217F531" w:rsidR="00201BE2" w:rsidRDefault="00201BE2" w:rsidP="00683C61"/>
    <w:p w14:paraId="3C260C6D" w14:textId="6AC0108A" w:rsidR="00201BE2" w:rsidRDefault="00201BE2" w:rsidP="00201BE2">
      <w:pPr>
        <w:pStyle w:val="H1"/>
      </w:pPr>
      <w:r>
        <w:t>execUnit</w:t>
      </w:r>
    </w:p>
    <w:p w14:paraId="098CB0E8" w14:textId="18B0E630" w:rsidR="00F85DC9" w:rsidRDefault="00201BE2" w:rsidP="00683C61">
      <w:r>
        <w:t xml:space="preserve">Which is an executing unit to get configurations from regUnit and going to fetch the requests from </w:t>
      </w:r>
      <w:r w:rsidR="009B4053">
        <w:t>rcvUnit, and then send it to downstream ports according to an arbitrator.</w:t>
      </w:r>
    </w:p>
    <w:p w14:paraId="557B6F51" w14:textId="7B6A52E2" w:rsidR="009B4053" w:rsidRDefault="009B4053" w:rsidP="00683C61"/>
    <w:p w14:paraId="38FAADD9" w14:textId="46638EDE" w:rsidR="009B4053" w:rsidRDefault="009B4053" w:rsidP="009B4053">
      <w:pPr>
        <w:pStyle w:val="ListParagraph"/>
        <w:numPr>
          <w:ilvl w:val="0"/>
          <w:numId w:val="28"/>
        </w:numPr>
      </w:pPr>
      <w:r>
        <w:t>starts fetch requests after has an input start level signal (iActive).</w:t>
      </w:r>
    </w:p>
    <w:p w14:paraId="3D4957A4" w14:textId="6B30C797" w:rsidR="009B4053" w:rsidRDefault="00ED524A" w:rsidP="009B4053">
      <w:pPr>
        <w:pStyle w:val="ListParagraph"/>
        <w:numPr>
          <w:ilvl w:val="0"/>
          <w:numId w:val="28"/>
        </w:numPr>
      </w:pPr>
      <w:r>
        <w:t>supports maximum 4 downstream ports</w:t>
      </w:r>
    </w:p>
    <w:p w14:paraId="4965DAF9" w14:textId="3FD65307" w:rsidR="00ED524A" w:rsidRDefault="00741BA2" w:rsidP="009B4053">
      <w:pPr>
        <w:pStyle w:val="ListParagraph"/>
        <w:numPr>
          <w:ilvl w:val="0"/>
          <w:numId w:val="28"/>
        </w:numPr>
      </w:pPr>
      <w:r>
        <w:t>configurable priority of each port, the larger value, the higher priority.</w:t>
      </w:r>
    </w:p>
    <w:p w14:paraId="1C3C1434" w14:textId="77777777" w:rsidR="00741BA2" w:rsidRDefault="00741BA2" w:rsidP="009B4053">
      <w:pPr>
        <w:pStyle w:val="ListParagraph"/>
        <w:numPr>
          <w:ilvl w:val="0"/>
          <w:numId w:val="28"/>
        </w:numPr>
      </w:pPr>
    </w:p>
    <w:p w14:paraId="602622FB" w14:textId="77777777" w:rsidR="00683C61" w:rsidRDefault="00683C61" w:rsidP="00683C61"/>
    <w:p w14:paraId="3218D8AB" w14:textId="465E557E" w:rsidR="00683C61" w:rsidRDefault="00683C61" w:rsidP="00683C61"/>
    <w:p w14:paraId="2C02A47B" w14:textId="11FD24E5" w:rsidR="004666F7" w:rsidRDefault="004666F7" w:rsidP="00683C61"/>
    <w:p w14:paraId="377D2CE6" w14:textId="58305260" w:rsidR="004666F7" w:rsidRDefault="004666F7">
      <w:r>
        <w:br w:type="page"/>
      </w:r>
    </w:p>
    <w:p w14:paraId="50D514BA" w14:textId="5AF110D0" w:rsidR="004666F7" w:rsidRDefault="004666F7" w:rsidP="004666F7">
      <w:pPr>
        <w:pStyle w:val="H0"/>
      </w:pPr>
      <w:r>
        <w:lastRenderedPageBreak/>
        <w:t>implementation</w:t>
      </w:r>
    </w:p>
    <w:p w14:paraId="7685DBA9" w14:textId="0848D81C" w:rsidR="004666F7" w:rsidRDefault="004666F7" w:rsidP="00683C61"/>
    <w:p w14:paraId="6D976B6F" w14:textId="76D1C397" w:rsidR="004666F7" w:rsidRDefault="004666F7" w:rsidP="00683C61"/>
    <w:p w14:paraId="68496566" w14:textId="40C030BC" w:rsidR="00ED524A" w:rsidRDefault="00ED524A" w:rsidP="00ED524A">
      <w:pPr>
        <w:pStyle w:val="H1"/>
      </w:pPr>
      <w:r>
        <w:t>downstream port protocol</w:t>
      </w:r>
    </w:p>
    <w:p w14:paraId="281A7743" w14:textId="1A5E0C73" w:rsidR="00ED524A" w:rsidRDefault="00ED524A" w:rsidP="00683C61"/>
    <w:p w14:paraId="251059B7" w14:textId="6CEB4EF0" w:rsidR="00ED524A" w:rsidRDefault="00ED524A" w:rsidP="00ED524A">
      <w:pPr>
        <w:pStyle w:val="ListParagraph"/>
        <w:numPr>
          <w:ilvl w:val="0"/>
          <w:numId w:val="29"/>
        </w:numPr>
      </w:pPr>
      <w:r>
        <w:t>Clk, the sample clock</w:t>
      </w:r>
    </w:p>
    <w:p w14:paraId="1A4030C5" w14:textId="3A9E4633" w:rsidR="00ED524A" w:rsidRDefault="00741BA2" w:rsidP="00ED524A">
      <w:pPr>
        <w:pStyle w:val="ListParagraph"/>
        <w:numPr>
          <w:ilvl w:val="0"/>
          <w:numId w:val="29"/>
        </w:numPr>
      </w:pPr>
      <w:r>
        <w:t>reqValid, the valid signal of request asserted by initiator</w:t>
      </w:r>
    </w:p>
    <w:p w14:paraId="64F7EAA4" w14:textId="5E3CD385" w:rsidR="00741BA2" w:rsidRDefault="00741BA2" w:rsidP="00ED524A">
      <w:pPr>
        <w:pStyle w:val="ListParagraph"/>
        <w:numPr>
          <w:ilvl w:val="0"/>
          <w:numId w:val="29"/>
        </w:numPr>
      </w:pPr>
      <w:r>
        <w:t>reqCmd, the command signal contains address/rw/data information.</w:t>
      </w:r>
    </w:p>
    <w:p w14:paraId="699F8873" w14:textId="28428B8E" w:rsidR="00ED524A" w:rsidRDefault="00ED524A" w:rsidP="00683C61"/>
    <w:p w14:paraId="1BF09005" w14:textId="77777777" w:rsidR="00ED524A" w:rsidRDefault="00ED524A" w:rsidP="00683C61"/>
    <w:p w14:paraId="0146BE3F" w14:textId="67E6B64C" w:rsidR="004666F7" w:rsidRDefault="008C04DB" w:rsidP="008C04DB">
      <w:pPr>
        <w:pStyle w:val="H1"/>
      </w:pPr>
      <w:r>
        <w:t>regUnit</w:t>
      </w:r>
    </w:p>
    <w:p w14:paraId="223849E9" w14:textId="0E998553" w:rsidR="008C04DB" w:rsidRDefault="008C04DB" w:rsidP="00683C61"/>
    <w:p w14:paraId="329C71C8" w14:textId="267CBDA4" w:rsidR="00355E65" w:rsidRDefault="00355E65" w:rsidP="00355E65">
      <w:pPr>
        <w:pStyle w:val="H2"/>
      </w:pPr>
      <w:r>
        <w:t>apbIf</w:t>
      </w:r>
    </w:p>
    <w:p w14:paraId="1A83FF91" w14:textId="537E3920" w:rsidR="00355E65" w:rsidRDefault="00355E65" w:rsidP="00683C61">
      <w:r>
        <w:t xml:space="preserve">The apbIf module to </w:t>
      </w:r>
      <w:r w:rsidR="00F5498C">
        <w:t>receive and process the apb register request and translated to simple register control signals (which has VALID/ADDR/RW/WDATA/RDATA).</w:t>
      </w:r>
    </w:p>
    <w:p w14:paraId="2C62682D" w14:textId="7845E948" w:rsidR="00F5498C" w:rsidRDefault="00F5498C" w:rsidP="00683C61"/>
    <w:p w14:paraId="2D1362C6" w14:textId="7159DE4E" w:rsidR="00616877" w:rsidRDefault="00616877" w:rsidP="00616877">
      <w:pPr>
        <w:pStyle w:val="H2"/>
      </w:pPr>
      <w:r>
        <w:t>regBlock</w:t>
      </w:r>
    </w:p>
    <w:p w14:paraId="1FB24F6C" w14:textId="444CE6D3" w:rsidR="00616877" w:rsidRDefault="00616877" w:rsidP="00683C61">
      <w:r>
        <w:t>A module to receive register control and give out corresponding control signals or reg read data.</w:t>
      </w:r>
    </w:p>
    <w:p w14:paraId="1B07FD3C" w14:textId="78721485" w:rsidR="00355E65" w:rsidRDefault="00355E65" w:rsidP="00683C61"/>
    <w:p w14:paraId="4B8A18F8" w14:textId="0BECB63E" w:rsidR="00093856" w:rsidRDefault="00093856" w:rsidP="00683C61"/>
    <w:p w14:paraId="13181B54" w14:textId="3B73DD65" w:rsidR="00093856" w:rsidRDefault="00093856" w:rsidP="00093856">
      <w:pPr>
        <w:pStyle w:val="H1"/>
      </w:pPr>
      <w:r>
        <w:t>rcvUnit</w:t>
      </w:r>
    </w:p>
    <w:p w14:paraId="106F1183" w14:textId="48AA847E" w:rsidR="00355E65" w:rsidRDefault="00355E65" w:rsidP="00683C61"/>
    <w:p w14:paraId="50A9B695" w14:textId="7A2F8CF0" w:rsidR="00E42515" w:rsidRDefault="00E42515" w:rsidP="00E42515">
      <w:pPr>
        <w:pStyle w:val="H2"/>
      </w:pPr>
      <w:r>
        <w:t>ahbIf</w:t>
      </w:r>
    </w:p>
    <w:p w14:paraId="0D3EDA23" w14:textId="477FB051" w:rsidR="00E42515" w:rsidRDefault="00E42515" w:rsidP="00683C61">
      <w:r>
        <w:t>This module will process ahb requests, then converts these commands into a packet and stores into fifo. In current design, for easy development, this module support ahb write only. Every kind of read will respond an error to the bus.</w:t>
      </w:r>
    </w:p>
    <w:p w14:paraId="089BEB9F" w14:textId="6F97D8F9" w:rsidR="00E42515" w:rsidRDefault="00E42515" w:rsidP="00683C61"/>
    <w:p w14:paraId="2F6BC30B" w14:textId="542636C4" w:rsidR="0036299C" w:rsidRDefault="0036299C" w:rsidP="00683C61"/>
    <w:p w14:paraId="590FD8C4" w14:textId="3C9D2B01" w:rsidR="0036299C" w:rsidRDefault="0036299C" w:rsidP="0036299C">
      <w:pPr>
        <w:pStyle w:val="H2"/>
      </w:pPr>
      <w:r>
        <w:t>fifoInst</w:t>
      </w:r>
    </w:p>
    <w:p w14:paraId="7487A618" w14:textId="3EB19CE7" w:rsidR="0036299C" w:rsidRPr="0036299C" w:rsidRDefault="0036299C" w:rsidP="0036299C">
      <w:r>
        <w:t>FIFO to store commands, and wait for execUnit to fetch the commands.</w:t>
      </w:r>
    </w:p>
    <w:p w14:paraId="53D25C6A" w14:textId="4830268C" w:rsidR="00E42515" w:rsidRDefault="00E42515" w:rsidP="00683C61"/>
    <w:p w14:paraId="7A43B31B" w14:textId="580ED036" w:rsidR="00E42515" w:rsidRDefault="00535D56" w:rsidP="00535D56">
      <w:pPr>
        <w:pStyle w:val="H1"/>
      </w:pPr>
      <w:r>
        <w:t>execUnit</w:t>
      </w:r>
    </w:p>
    <w:p w14:paraId="5ACE3996" w14:textId="61983001" w:rsidR="00355E65" w:rsidRDefault="00355E65" w:rsidP="00683C61"/>
    <w:p w14:paraId="26768350" w14:textId="77777777" w:rsidR="00535D56" w:rsidRDefault="00535D56" w:rsidP="00683C61"/>
    <w:p w14:paraId="4FC581C8" w14:textId="6710A7B3" w:rsidR="00535D56" w:rsidRDefault="00535D56" w:rsidP="00683C61"/>
    <w:p w14:paraId="04FE7A43" w14:textId="31A515F6" w:rsidR="00535D56" w:rsidRDefault="00535D56" w:rsidP="00683C61"/>
    <w:p w14:paraId="25484BFF" w14:textId="77777777" w:rsidR="00535D56" w:rsidRDefault="00535D56" w:rsidP="00683C61"/>
    <w:p w14:paraId="7543503E" w14:textId="77777777" w:rsidR="008C04DB" w:rsidRDefault="008C04DB" w:rsidP="00683C61"/>
    <w:p w14:paraId="7E3CD7A8" w14:textId="77777777" w:rsidR="00683C61" w:rsidRDefault="00683C61" w:rsidP="00683C61"/>
    <w:p w14:paraId="7F2A496E" w14:textId="77777777" w:rsidR="00683C61" w:rsidRDefault="00683C61" w:rsidP="00683C61"/>
    <w:p w14:paraId="144FF57A" w14:textId="77777777" w:rsidR="00683C61" w:rsidRPr="00683C61" w:rsidRDefault="00683C61" w:rsidP="00683C61"/>
    <w:sectPr w:rsidR="00683C61" w:rsidRPr="00683C61" w:rsidSect="00683C61">
      <w:footerReference w:type="default" r:id="rId9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9DFDF" w14:textId="77777777" w:rsidR="009C7D3C" w:rsidRDefault="009C7D3C">
      <w:pPr>
        <w:spacing w:after="0" w:line="240" w:lineRule="auto"/>
      </w:pPr>
      <w:r>
        <w:separator/>
      </w:r>
    </w:p>
    <w:p w14:paraId="792E26E1" w14:textId="77777777" w:rsidR="009C7D3C" w:rsidRDefault="009C7D3C"/>
  </w:endnote>
  <w:endnote w:type="continuationSeparator" w:id="0">
    <w:p w14:paraId="7AD6E94B" w14:textId="77777777" w:rsidR="009C7D3C" w:rsidRDefault="009C7D3C">
      <w:pPr>
        <w:spacing w:after="0" w:line="240" w:lineRule="auto"/>
      </w:pPr>
      <w:r>
        <w:continuationSeparator/>
      </w:r>
    </w:p>
    <w:p w14:paraId="21C0D976" w14:textId="77777777" w:rsidR="009C7D3C" w:rsidRDefault="009C7D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04E9E" w14:textId="77777777" w:rsidR="00E03E15" w:rsidRDefault="004B6851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4AD10" w14:textId="77777777" w:rsidR="009C7D3C" w:rsidRDefault="009C7D3C">
      <w:pPr>
        <w:spacing w:after="0" w:line="240" w:lineRule="auto"/>
      </w:pPr>
      <w:r>
        <w:separator/>
      </w:r>
    </w:p>
    <w:p w14:paraId="1FD01BA7" w14:textId="77777777" w:rsidR="009C7D3C" w:rsidRDefault="009C7D3C"/>
  </w:footnote>
  <w:footnote w:type="continuationSeparator" w:id="0">
    <w:p w14:paraId="5504BE9F" w14:textId="77777777" w:rsidR="009C7D3C" w:rsidRDefault="009C7D3C">
      <w:pPr>
        <w:spacing w:after="0" w:line="240" w:lineRule="auto"/>
      </w:pPr>
      <w:r>
        <w:continuationSeparator/>
      </w:r>
    </w:p>
    <w:p w14:paraId="3211B6F9" w14:textId="77777777" w:rsidR="009C7D3C" w:rsidRDefault="009C7D3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4786"/>
    <w:multiLevelType w:val="multilevel"/>
    <w:tmpl w:val="D81082D2"/>
    <w:lvl w:ilvl="0">
      <w:start w:val="1"/>
      <w:numFmt w:val="decimal"/>
      <w:lvlText w:val="%1."/>
      <w:lvlJc w:val="left"/>
      <w:pPr>
        <w:ind w:left="0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67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34" w:firstLine="317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92" w:hanging="1440"/>
      </w:pPr>
      <w:rPr>
        <w:rFonts w:hint="default"/>
      </w:rPr>
    </w:lvl>
  </w:abstractNum>
  <w:abstractNum w:abstractNumId="1" w15:restartNumberingAfterBreak="0">
    <w:nsid w:val="01FC550D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3EC1973"/>
    <w:multiLevelType w:val="hybridMultilevel"/>
    <w:tmpl w:val="125CDA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2B19DF"/>
    <w:multiLevelType w:val="multilevel"/>
    <w:tmpl w:val="5D9C8A7A"/>
    <w:styleLink w:val="CurrentList4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Restart w:val="0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4" w15:restartNumberingAfterBreak="0">
    <w:nsid w:val="04304907"/>
    <w:multiLevelType w:val="multilevel"/>
    <w:tmpl w:val="0409001D"/>
    <w:styleLink w:val="CurrentList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5814F59"/>
    <w:multiLevelType w:val="hybridMultilevel"/>
    <w:tmpl w:val="7DD0F9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0B41B0"/>
    <w:multiLevelType w:val="hybridMultilevel"/>
    <w:tmpl w:val="7F682A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5A3A96"/>
    <w:multiLevelType w:val="multilevel"/>
    <w:tmpl w:val="D026C0EA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8" w15:restartNumberingAfterBreak="0">
    <w:nsid w:val="17F71021"/>
    <w:multiLevelType w:val="multilevel"/>
    <w:tmpl w:val="1D3A9E6C"/>
    <w:lvl w:ilvl="0">
      <w:start w:val="1"/>
      <w:numFmt w:val="decimal"/>
      <w:pStyle w:val="H0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pStyle w:val="H1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pStyle w:val="H2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pStyle w:val="H3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pStyle w:val="H4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pStyle w:val="H5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9" w15:restartNumberingAfterBreak="0">
    <w:nsid w:val="19877986"/>
    <w:multiLevelType w:val="hybridMultilevel"/>
    <w:tmpl w:val="C48A66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AE57B68"/>
    <w:multiLevelType w:val="hybridMultilevel"/>
    <w:tmpl w:val="52EC7C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B2166EF"/>
    <w:multiLevelType w:val="hybridMultilevel"/>
    <w:tmpl w:val="53CC3D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F0D5B4D"/>
    <w:multiLevelType w:val="hybridMultilevel"/>
    <w:tmpl w:val="BC301B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F7C066C"/>
    <w:multiLevelType w:val="hybridMultilevel"/>
    <w:tmpl w:val="11D2F7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16E6655"/>
    <w:multiLevelType w:val="hybridMultilevel"/>
    <w:tmpl w:val="15EA38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2DB1EC6"/>
    <w:multiLevelType w:val="multilevel"/>
    <w:tmpl w:val="220C819E"/>
    <w:lvl w:ilvl="0">
      <w:start w:val="1"/>
      <w:numFmt w:val="decimal"/>
      <w:pStyle w:val="Titl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6D9290F"/>
    <w:multiLevelType w:val="hybridMultilevel"/>
    <w:tmpl w:val="C816A4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8FB0E3A"/>
    <w:multiLevelType w:val="multilevel"/>
    <w:tmpl w:val="7624AFE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CF9200E"/>
    <w:multiLevelType w:val="hybridMultilevel"/>
    <w:tmpl w:val="BD5AC4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4AE69CF"/>
    <w:multiLevelType w:val="hybridMultilevel"/>
    <w:tmpl w:val="FC4C7D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671021B"/>
    <w:multiLevelType w:val="hybridMultilevel"/>
    <w:tmpl w:val="0BE49A9A"/>
    <w:lvl w:ilvl="0" w:tplc="04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21" w15:restartNumberingAfterBreak="0">
    <w:nsid w:val="5989229F"/>
    <w:multiLevelType w:val="hybridMultilevel"/>
    <w:tmpl w:val="B69E5B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2906A06"/>
    <w:multiLevelType w:val="hybridMultilevel"/>
    <w:tmpl w:val="7A6641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2B2181D"/>
    <w:multiLevelType w:val="hybridMultilevel"/>
    <w:tmpl w:val="8C4EF8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AD77D62"/>
    <w:multiLevelType w:val="multilevel"/>
    <w:tmpl w:val="A5FC4B5A"/>
    <w:styleLink w:val="CurrentList3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Restart w:val="0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25" w15:restartNumberingAfterBreak="0">
    <w:nsid w:val="6FA96D34"/>
    <w:multiLevelType w:val="hybridMultilevel"/>
    <w:tmpl w:val="5B0438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A2070D1"/>
    <w:multiLevelType w:val="hybridMultilevel"/>
    <w:tmpl w:val="A87296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F1229CE"/>
    <w:multiLevelType w:val="multilevel"/>
    <w:tmpl w:val="2ABA8E9C"/>
    <w:styleLink w:val="CurrentList5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28" w15:restartNumberingAfterBreak="0">
    <w:nsid w:val="7F4D04C3"/>
    <w:multiLevelType w:val="hybridMultilevel"/>
    <w:tmpl w:val="B2C821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6"/>
  </w:num>
  <w:num w:numId="4">
    <w:abstractNumId w:val="10"/>
  </w:num>
  <w:num w:numId="5">
    <w:abstractNumId w:val="26"/>
  </w:num>
  <w:num w:numId="6">
    <w:abstractNumId w:val="21"/>
  </w:num>
  <w:num w:numId="7">
    <w:abstractNumId w:val="0"/>
  </w:num>
  <w:num w:numId="8">
    <w:abstractNumId w:val="23"/>
  </w:num>
  <w:num w:numId="9">
    <w:abstractNumId w:val="19"/>
  </w:num>
  <w:num w:numId="10">
    <w:abstractNumId w:val="25"/>
  </w:num>
  <w:num w:numId="11">
    <w:abstractNumId w:val="12"/>
  </w:num>
  <w:num w:numId="12">
    <w:abstractNumId w:val="20"/>
  </w:num>
  <w:num w:numId="13">
    <w:abstractNumId w:val="5"/>
  </w:num>
  <w:num w:numId="14">
    <w:abstractNumId w:val="13"/>
  </w:num>
  <w:num w:numId="15">
    <w:abstractNumId w:val="11"/>
  </w:num>
  <w:num w:numId="16">
    <w:abstractNumId w:val="9"/>
  </w:num>
  <w:num w:numId="17">
    <w:abstractNumId w:val="14"/>
  </w:num>
  <w:num w:numId="18">
    <w:abstractNumId w:val="6"/>
  </w:num>
  <w:num w:numId="19">
    <w:abstractNumId w:val="1"/>
  </w:num>
  <w:num w:numId="20">
    <w:abstractNumId w:val="7"/>
  </w:num>
  <w:num w:numId="21">
    <w:abstractNumId w:val="4"/>
  </w:num>
  <w:num w:numId="22">
    <w:abstractNumId w:val="24"/>
  </w:num>
  <w:num w:numId="23">
    <w:abstractNumId w:val="3"/>
  </w:num>
  <w:num w:numId="24">
    <w:abstractNumId w:val="27"/>
  </w:num>
  <w:num w:numId="25">
    <w:abstractNumId w:val="8"/>
  </w:num>
  <w:num w:numId="26">
    <w:abstractNumId w:val="18"/>
  </w:num>
  <w:num w:numId="27">
    <w:abstractNumId w:val="22"/>
  </w:num>
  <w:num w:numId="28">
    <w:abstractNumId w:val="2"/>
  </w:num>
  <w:num w:numId="29">
    <w:abstractNumId w:val="2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DC9"/>
    <w:rsid w:val="000520AC"/>
    <w:rsid w:val="00071362"/>
    <w:rsid w:val="00073ECC"/>
    <w:rsid w:val="00076189"/>
    <w:rsid w:val="00093856"/>
    <w:rsid w:val="000C2AE1"/>
    <w:rsid w:val="000E5672"/>
    <w:rsid w:val="0010196F"/>
    <w:rsid w:val="00101A71"/>
    <w:rsid w:val="0015112B"/>
    <w:rsid w:val="00200BCD"/>
    <w:rsid w:val="00201BE2"/>
    <w:rsid w:val="002443A5"/>
    <w:rsid w:val="00333D6C"/>
    <w:rsid w:val="00355E65"/>
    <w:rsid w:val="0036299C"/>
    <w:rsid w:val="00390C3A"/>
    <w:rsid w:val="004011DD"/>
    <w:rsid w:val="004666F7"/>
    <w:rsid w:val="004B6851"/>
    <w:rsid w:val="004D2CE3"/>
    <w:rsid w:val="004D52DE"/>
    <w:rsid w:val="004E3D49"/>
    <w:rsid w:val="00535D56"/>
    <w:rsid w:val="0056667F"/>
    <w:rsid w:val="00586B10"/>
    <w:rsid w:val="00586D8B"/>
    <w:rsid w:val="005A1BC1"/>
    <w:rsid w:val="006026BF"/>
    <w:rsid w:val="006158F9"/>
    <w:rsid w:val="00616877"/>
    <w:rsid w:val="00627FFA"/>
    <w:rsid w:val="00635DB6"/>
    <w:rsid w:val="00636EA0"/>
    <w:rsid w:val="0065697A"/>
    <w:rsid w:val="006701AB"/>
    <w:rsid w:val="00683C61"/>
    <w:rsid w:val="006C0B4C"/>
    <w:rsid w:val="006C3F0D"/>
    <w:rsid w:val="006E1D54"/>
    <w:rsid w:val="00741BA2"/>
    <w:rsid w:val="00751798"/>
    <w:rsid w:val="007562D1"/>
    <w:rsid w:val="00770F4E"/>
    <w:rsid w:val="00790221"/>
    <w:rsid w:val="007F3DDE"/>
    <w:rsid w:val="0080337E"/>
    <w:rsid w:val="008513D2"/>
    <w:rsid w:val="00855460"/>
    <w:rsid w:val="00896741"/>
    <w:rsid w:val="008C04DB"/>
    <w:rsid w:val="009235E5"/>
    <w:rsid w:val="00940794"/>
    <w:rsid w:val="009B11DB"/>
    <w:rsid w:val="009B4053"/>
    <w:rsid w:val="009C7D3C"/>
    <w:rsid w:val="00A23424"/>
    <w:rsid w:val="00A43525"/>
    <w:rsid w:val="00A63148"/>
    <w:rsid w:val="00B40D5A"/>
    <w:rsid w:val="00B67647"/>
    <w:rsid w:val="00BF7B41"/>
    <w:rsid w:val="00C0465E"/>
    <w:rsid w:val="00C2408D"/>
    <w:rsid w:val="00C34A78"/>
    <w:rsid w:val="00CF59FD"/>
    <w:rsid w:val="00D15408"/>
    <w:rsid w:val="00D312F4"/>
    <w:rsid w:val="00D66679"/>
    <w:rsid w:val="00D921DF"/>
    <w:rsid w:val="00E03E15"/>
    <w:rsid w:val="00E30D34"/>
    <w:rsid w:val="00E42515"/>
    <w:rsid w:val="00E67906"/>
    <w:rsid w:val="00ED524A"/>
    <w:rsid w:val="00EE4821"/>
    <w:rsid w:val="00F11EC1"/>
    <w:rsid w:val="00F16A2C"/>
    <w:rsid w:val="00F210C2"/>
    <w:rsid w:val="00F5498C"/>
    <w:rsid w:val="00F85DC9"/>
    <w:rsid w:val="00FA4F42"/>
    <w:rsid w:val="00FB1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65673"/>
  <w15:chartTrackingRefBased/>
  <w15:docId w15:val="{09202615-4235-6F42-A137-A611A6621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rsid w:val="004D52DE"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2DE"/>
    <w:pPr>
      <w:spacing w:before="40"/>
      <w:ind w:left="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52DE"/>
    <w:pPr>
      <w:spacing w:before="40" w:after="0"/>
      <w:ind w:left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52DE"/>
    <w:pPr>
      <w:spacing w:before="40" w:after="0"/>
      <w:ind w:left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D52DE"/>
    <w:pPr>
      <w:spacing w:before="40" w:after="0"/>
      <w:ind w:left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D52DE"/>
    <w:pPr>
      <w:spacing w:before="40" w:after="0"/>
      <w:ind w:left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D52DE"/>
    <w:pPr>
      <w:spacing w:before="40" w:after="0"/>
      <w:ind w:left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D52DE"/>
    <w:pPr>
      <w:spacing w:before="40" w:after="0"/>
      <w:ind w:left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D52DE"/>
    <w:pPr>
      <w:spacing w:before="40" w:after="0"/>
      <w:ind w:left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2DE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8513D2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13D2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513D2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next w:val="Normal"/>
    <w:link w:val="TitleChar"/>
    <w:uiPriority w:val="2"/>
    <w:unhideWhenUsed/>
    <w:qFormat/>
    <w:rsid w:val="00790221"/>
    <w:pPr>
      <w:numPr>
        <w:numId w:val="2"/>
      </w:numPr>
      <w:pBdr>
        <w:left w:val="single" w:sz="48" w:space="10" w:color="000000" w:themeColor="text1"/>
      </w:pBdr>
      <w:spacing w:before="240" w:after="0"/>
      <w:contextualSpacing/>
      <w:outlineLvl w:val="0"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sid w:val="008513D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H1">
    <w:name w:val="H1"/>
    <w:basedOn w:val="Normal"/>
    <w:next w:val="Normal"/>
    <w:autoRedefine/>
    <w:qFormat/>
    <w:rsid w:val="009235E5"/>
    <w:pPr>
      <w:numPr>
        <w:ilvl w:val="1"/>
        <w:numId w:val="25"/>
      </w:numPr>
      <w:outlineLvl w:val="1"/>
    </w:pPr>
    <w:rPr>
      <w:i/>
      <w:sz w:val="36"/>
    </w:rPr>
  </w:style>
  <w:style w:type="paragraph" w:customStyle="1" w:styleId="H2">
    <w:name w:val="H2"/>
    <w:basedOn w:val="Heading2"/>
    <w:next w:val="Normal"/>
    <w:qFormat/>
    <w:rsid w:val="009235E5"/>
    <w:pPr>
      <w:numPr>
        <w:ilvl w:val="2"/>
        <w:numId w:val="25"/>
      </w:numPr>
      <w:outlineLvl w:val="2"/>
    </w:pPr>
    <w:rPr>
      <w:sz w:val="32"/>
    </w:rPr>
  </w:style>
  <w:style w:type="paragraph" w:customStyle="1" w:styleId="H3">
    <w:name w:val="H3"/>
    <w:basedOn w:val="Normal"/>
    <w:next w:val="Normal"/>
    <w:qFormat/>
    <w:rsid w:val="009235E5"/>
    <w:pPr>
      <w:numPr>
        <w:ilvl w:val="3"/>
        <w:numId w:val="25"/>
      </w:numPr>
      <w:outlineLvl w:val="3"/>
    </w:pPr>
    <w:rPr>
      <w:sz w:val="28"/>
    </w:rPr>
  </w:style>
  <w:style w:type="paragraph" w:customStyle="1" w:styleId="H4">
    <w:name w:val="H4"/>
    <w:basedOn w:val="H3"/>
    <w:next w:val="Normal"/>
    <w:qFormat/>
    <w:rsid w:val="009235E5"/>
    <w:pPr>
      <w:numPr>
        <w:ilvl w:val="4"/>
      </w:numPr>
      <w:outlineLvl w:val="4"/>
    </w:pPr>
    <w:rPr>
      <w:i/>
      <w:sz w:val="24"/>
    </w:rPr>
  </w:style>
  <w:style w:type="paragraph" w:styleId="ListParagraph">
    <w:name w:val="List Paragraph"/>
    <w:basedOn w:val="Normal"/>
    <w:uiPriority w:val="34"/>
    <w:unhideWhenUsed/>
    <w:qFormat/>
    <w:rsid w:val="00751798"/>
    <w:pPr>
      <w:ind w:left="720"/>
      <w:contextualSpacing/>
    </w:pPr>
  </w:style>
  <w:style w:type="paragraph" w:customStyle="1" w:styleId="H0">
    <w:name w:val="H0"/>
    <w:basedOn w:val="Normal"/>
    <w:next w:val="Normal"/>
    <w:qFormat/>
    <w:rsid w:val="009235E5"/>
    <w:pPr>
      <w:numPr>
        <w:numId w:val="25"/>
      </w:numPr>
      <w:outlineLvl w:val="0"/>
    </w:pPr>
    <w:rPr>
      <w:sz w:val="54"/>
    </w:rPr>
  </w:style>
  <w:style w:type="paragraph" w:styleId="NoSpacing">
    <w:name w:val="No Spacing"/>
    <w:link w:val="NoSpacingChar"/>
    <w:uiPriority w:val="1"/>
    <w:qFormat/>
    <w:rsid w:val="00683C61"/>
    <w:pPr>
      <w:spacing w:after="0" w:line="240" w:lineRule="auto"/>
      <w:ind w:left="0"/>
    </w:pPr>
    <w:rPr>
      <w:rFonts w:eastAsiaTheme="minorEastAsia"/>
      <w:color w:val="auto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83C61"/>
    <w:rPr>
      <w:rFonts w:eastAsiaTheme="minorEastAsia"/>
      <w:color w:val="auto"/>
      <w:lang w:eastAsia="zh-CN"/>
    </w:rPr>
  </w:style>
  <w:style w:type="paragraph" w:customStyle="1" w:styleId="H5">
    <w:name w:val="H5"/>
    <w:basedOn w:val="H4"/>
    <w:next w:val="Normal"/>
    <w:qFormat/>
    <w:rsid w:val="009235E5"/>
    <w:pPr>
      <w:numPr>
        <w:ilvl w:val="5"/>
      </w:numPr>
    </w:pPr>
    <w:rPr>
      <w:b/>
      <w:i w:val="0"/>
    </w:rPr>
  </w:style>
  <w:style w:type="numbering" w:customStyle="1" w:styleId="CurrentList1">
    <w:name w:val="Current List1"/>
    <w:uiPriority w:val="99"/>
    <w:rsid w:val="00683C61"/>
    <w:pPr>
      <w:numPr>
        <w:numId w:val="19"/>
      </w:numPr>
    </w:pPr>
  </w:style>
  <w:style w:type="numbering" w:customStyle="1" w:styleId="CurrentList2">
    <w:name w:val="Current List2"/>
    <w:uiPriority w:val="99"/>
    <w:rsid w:val="00683C61"/>
    <w:pPr>
      <w:numPr>
        <w:numId w:val="21"/>
      </w:numPr>
    </w:pPr>
  </w:style>
  <w:style w:type="numbering" w:customStyle="1" w:styleId="CurrentList3">
    <w:name w:val="Current List3"/>
    <w:uiPriority w:val="99"/>
    <w:rsid w:val="009235E5"/>
    <w:pPr>
      <w:numPr>
        <w:numId w:val="22"/>
      </w:numPr>
    </w:pPr>
  </w:style>
  <w:style w:type="numbering" w:customStyle="1" w:styleId="CurrentList4">
    <w:name w:val="Current List4"/>
    <w:uiPriority w:val="99"/>
    <w:rsid w:val="009235E5"/>
    <w:pPr>
      <w:numPr>
        <w:numId w:val="23"/>
      </w:numPr>
    </w:pPr>
  </w:style>
  <w:style w:type="numbering" w:customStyle="1" w:styleId="CurrentList5">
    <w:name w:val="Current List5"/>
    <w:uiPriority w:val="99"/>
    <w:rsid w:val="009235E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huangqi/Library/Mobile%20Documents/com~apple~CloudDocs/docs/templates/office/specification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specification.dotx</Template>
  <TotalTime>66</TotalTime>
  <Pages>5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&lt;Specification&gt;</vt:lpstr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amba router</dc:title>
  <dc:subject>[specification]</dc:subject>
  <dc:creator>RyanHunter</dc:creator>
  <cp:keywords/>
  <dc:description/>
  <cp:lastModifiedBy>Hunter Ryan</cp:lastModifiedBy>
  <cp:revision>21</cp:revision>
  <dcterms:created xsi:type="dcterms:W3CDTF">2021-12-17T14:54:00Z</dcterms:created>
  <dcterms:modified xsi:type="dcterms:W3CDTF">2021-12-18T12:46:00Z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